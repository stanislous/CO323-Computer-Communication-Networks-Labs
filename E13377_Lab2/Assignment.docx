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321147011" w:displacedByCustomXml="next"/>
    <w:bookmarkStart w:id="1" w:name="_Toc318189312" w:displacedByCustomXml="next"/>
    <w:bookmarkStart w:id="2" w:name="_Toc318188327" w:displacedByCustomXml="next"/>
    <w:bookmarkStart w:id="3" w:name="_Toc318188227" w:displacedByCustomXml="next"/>
    <w:bookmarkStart w:id="4" w:name="_Toc321147149" w:displacedByCustomXml="next"/>
    <w:sdt>
      <w:sdtPr>
        <w:rPr>
          <w:color w:val="595959" w:themeColor="text1" w:themeTint="A6"/>
          <w:sz w:val="24"/>
        </w:rPr>
        <w:id w:val="-1290352585"/>
        <w:docPartObj>
          <w:docPartGallery w:val="Cover Pages"/>
          <w:docPartUnique/>
        </w:docPartObj>
      </w:sdtPr>
      <w:sdtEndPr>
        <w:rPr>
          <w:color w:val="auto"/>
          <w:sz w:val="20"/>
        </w:rPr>
      </w:sdtEndPr>
      <w:sdtContent>
        <w:p w:rsidR="001B6D37" w:rsidRPr="00325101" w:rsidRDefault="00325101" w:rsidP="00325101">
          <w:pPr>
            <w:pStyle w:val="NoSpacing"/>
            <w:jc w:val="center"/>
            <w:rPr>
              <w:color w:val="007DEB" w:themeColor="background2" w:themeShade="80"/>
              <w:sz w:val="36"/>
            </w:rPr>
          </w:pPr>
          <w:r w:rsidRPr="00325101">
            <w:rPr>
              <w:color w:val="007DEB" w:themeColor="background2" w:themeShade="80"/>
              <w:sz w:val="36"/>
            </w:rPr>
            <w:t>CO 323 Computer Communication Networks</w:t>
          </w:r>
        </w:p>
        <w:p w:rsidR="001B6D37" w:rsidRDefault="001B6D37" w:rsidP="00325101">
          <w:pPr>
            <w:pStyle w:val="NoSpacing"/>
            <w:jc w:val="center"/>
            <w:rPr>
              <w:color w:val="595959" w:themeColor="text1" w:themeTint="A6"/>
            </w:rPr>
          </w:pPr>
        </w:p>
        <w:p w:rsidR="00325101" w:rsidRPr="00325101" w:rsidRDefault="00325101" w:rsidP="00325101">
          <w:pPr>
            <w:pStyle w:val="NoSpacing"/>
            <w:jc w:val="center"/>
            <w:rPr>
              <w:color w:val="007DEB" w:themeColor="background2" w:themeShade="80"/>
              <w:sz w:val="32"/>
            </w:rPr>
          </w:pPr>
          <w:r w:rsidRPr="00325101">
            <w:rPr>
              <w:color w:val="007DEB" w:themeColor="background2" w:themeShade="80"/>
              <w:sz w:val="32"/>
            </w:rPr>
            <w:t>Labotary Session 2</w:t>
          </w:r>
        </w:p>
        <w:p w:rsidR="00325101" w:rsidRPr="00325101" w:rsidRDefault="00325101" w:rsidP="00325101">
          <w:pPr>
            <w:pStyle w:val="NoSpacing"/>
            <w:jc w:val="center"/>
            <w:rPr>
              <w:color w:val="007DEB" w:themeColor="background2" w:themeShade="80"/>
              <w:sz w:val="32"/>
            </w:rPr>
          </w:pPr>
        </w:p>
        <w:p w:rsidR="000159C4" w:rsidRPr="00325101" w:rsidRDefault="00325101" w:rsidP="00325101">
          <w:pPr>
            <w:pStyle w:val="NoSpacing"/>
            <w:jc w:val="center"/>
            <w:rPr>
              <w:color w:val="007DEB" w:themeColor="background2" w:themeShade="80"/>
              <w:sz w:val="32"/>
            </w:rPr>
          </w:pPr>
          <w:r w:rsidRPr="00325101">
            <w:rPr>
              <w:color w:val="007DEB" w:themeColor="background2" w:themeShade="80"/>
              <w:sz w:val="32"/>
            </w:rPr>
            <w:t xml:space="preserve">E/13/377 </w:t>
          </w:r>
        </w:p>
      </w:sdtContent>
    </w:sdt>
    <w:bookmarkEnd w:id="4"/>
    <w:bookmarkEnd w:id="3"/>
    <w:bookmarkEnd w:id="2"/>
    <w:bookmarkEnd w:id="1"/>
    <w:bookmarkEnd w:id="0"/>
    <w:p w:rsidR="00A432D2" w:rsidRDefault="00A432D2" w:rsidP="00325101">
      <w:pPr>
        <w:pStyle w:val="Heading1"/>
        <w:numPr>
          <w:ilvl w:val="0"/>
          <w:numId w:val="7"/>
        </w:numPr>
        <w:rPr>
          <w:rStyle w:val="Heading1Char"/>
        </w:rPr>
      </w:pPr>
    </w:p>
    <w:p w:rsidR="00A432D2" w:rsidRPr="005D25A0" w:rsidRDefault="00A432D2" w:rsidP="00A432D2">
      <w:pPr>
        <w:pStyle w:val="Heading1"/>
        <w:numPr>
          <w:ilvl w:val="1"/>
          <w:numId w:val="7"/>
        </w:numPr>
      </w:pPr>
      <w:r>
        <w:rPr>
          <w:rStyle w:val="Heading1Char"/>
        </w:rPr>
        <w:t xml:space="preserve">TCP traffic (Client – 10.40.18.73, Server – 10.40.18.74): </w:t>
      </w:r>
    </w:p>
    <w:p w:rsidR="00A432D2" w:rsidRDefault="00A432D2" w:rsidP="00A432D2">
      <w:r>
        <w:rPr>
          <w:noProof/>
          <w:lang w:eastAsia="en-US"/>
        </w:rPr>
        <w:drawing>
          <wp:inline distT="0" distB="0" distL="0" distR="0" wp14:anchorId="624C81EB" wp14:editId="2C2107C3">
            <wp:extent cx="5403809" cy="1928495"/>
            <wp:effectExtent l="0" t="0" r="6985" b="0"/>
            <wp:docPr id="2" name="Picture 2" descr="C:\Users\Stanislous\AppData\Local\Microsoft\Windows\INetCache\Content.Word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anislous\AppData\Local\Microsoft\Windows\INetCache\Content.Word\Screenshot (8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44" r="1207" b="22456"/>
                    <a:stretch/>
                  </pic:blipFill>
                  <pic:spPr bwMode="auto">
                    <a:xfrm>
                      <a:off x="0" y="0"/>
                      <a:ext cx="5406987" cy="1929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2D2" w:rsidRDefault="00A432D2" w:rsidP="00A432D2">
      <w:pPr>
        <w:pStyle w:val="Heading1"/>
        <w:numPr>
          <w:ilvl w:val="1"/>
          <w:numId w:val="7"/>
        </w:numPr>
      </w:pPr>
      <w:r>
        <w:t>TCP traffic (Client – 10.40.18.74, Server – 10.40.18.73):</w:t>
      </w:r>
    </w:p>
    <w:p w:rsidR="00A432D2" w:rsidRDefault="00A432D2" w:rsidP="00A432D2">
      <w:bookmarkStart w:id="5" w:name="_GoBack"/>
      <w:r>
        <w:rPr>
          <w:noProof/>
          <w:lang w:eastAsia="en-US"/>
        </w:rPr>
        <w:drawing>
          <wp:inline distT="0" distB="0" distL="0" distR="0" wp14:anchorId="0A339331" wp14:editId="77A27FFC">
            <wp:extent cx="5385435" cy="1911171"/>
            <wp:effectExtent l="0" t="0" r="5715" b="0"/>
            <wp:docPr id="1" name="Picture 1" descr="C:\Users\Stanislous\AppData\Local\Microsoft\Windows\INetCache\Content.Word\Screenshot (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anislous\AppData\Local\Microsoft\Windows\INetCache\Content.Word\Screenshot (8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4" t="6767" r="831" b="22504"/>
                    <a:stretch/>
                  </pic:blipFill>
                  <pic:spPr bwMode="auto">
                    <a:xfrm>
                      <a:off x="0" y="0"/>
                      <a:ext cx="5386323" cy="1911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5"/>
    </w:p>
    <w:p w:rsidR="00A432D2" w:rsidRDefault="00A432D2" w:rsidP="00A432D2">
      <w:pPr>
        <w:pStyle w:val="Heading1"/>
        <w:numPr>
          <w:ilvl w:val="1"/>
          <w:numId w:val="8"/>
        </w:numPr>
      </w:pPr>
      <w:r>
        <w:rPr>
          <w:rStyle w:val="Heading1Char"/>
        </w:rPr>
        <w:lastRenderedPageBreak/>
        <w:t xml:space="preserve">TCP traffic (Client – 10.40.18.73, Server – 10.40.18.74): </w:t>
      </w:r>
    </w:p>
    <w:p w:rsidR="00A432D2" w:rsidRPr="005D25A0" w:rsidRDefault="00A432D2" w:rsidP="00A432D2">
      <w:r>
        <w:rPr>
          <w:noProof/>
          <w:lang w:eastAsia="en-US"/>
        </w:rPr>
        <w:drawing>
          <wp:inline distT="0" distB="0" distL="0" distR="0" wp14:anchorId="3014E7CD" wp14:editId="2D0D63B0">
            <wp:extent cx="5441942" cy="1497965"/>
            <wp:effectExtent l="0" t="0" r="6985" b="6985"/>
            <wp:docPr id="3" name="Picture 3" descr="C:\Users\Stanislous\AppData\Local\Microsoft\Windows\INetCache\Content.Word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anislous\AppData\Local\Microsoft\Windows\INetCache\Content.Word\Screenshot (9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" t="1730" b="35512"/>
                    <a:stretch/>
                  </pic:blipFill>
                  <pic:spPr bwMode="auto">
                    <a:xfrm>
                      <a:off x="0" y="0"/>
                      <a:ext cx="5445081" cy="149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F81" w:rsidRPr="00F12F81" w:rsidRDefault="00A432D2" w:rsidP="00F12F81">
      <w:pPr>
        <w:pStyle w:val="Heading1"/>
        <w:numPr>
          <w:ilvl w:val="1"/>
          <w:numId w:val="8"/>
        </w:numPr>
      </w:pPr>
      <w:r>
        <w:rPr>
          <w:rStyle w:val="Heading1Char"/>
        </w:rPr>
        <w:t xml:space="preserve">TCP traffic (Client – 10.40.18.74, Server – 10.40.18.73): </w:t>
      </w:r>
    </w:p>
    <w:p w:rsidR="00A432D2" w:rsidRDefault="00F12F81" w:rsidP="00A432D2">
      <w:r>
        <w:rPr>
          <w:noProof/>
          <w:lang w:eastAsia="en-US"/>
        </w:rPr>
        <w:drawing>
          <wp:inline distT="0" distB="0" distL="0" distR="0">
            <wp:extent cx="5445548" cy="1524000"/>
            <wp:effectExtent l="0" t="0" r="3175" b="0"/>
            <wp:docPr id="4" name="Picture 4" descr="C:\Users\Stanislous\AppData\Local\Microsoft\Windows\INetCache\Content.Word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tanislous\AppData\Local\Microsoft\Windows\INetCache\Content.Word\Screenshot (9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8" b="41563"/>
                    <a:stretch/>
                  </pic:blipFill>
                  <pic:spPr bwMode="auto">
                    <a:xfrm>
                      <a:off x="0" y="0"/>
                      <a:ext cx="5445548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32D2" w:rsidRDefault="00A432D2" w:rsidP="00A432D2">
      <w:pPr>
        <w:pStyle w:val="Heading1"/>
        <w:numPr>
          <w:ilvl w:val="0"/>
          <w:numId w:val="8"/>
        </w:numPr>
      </w:pPr>
      <w:r>
        <w:t>TCP three way handshaking:</w:t>
      </w:r>
    </w:p>
    <w:p w:rsidR="00A432D2" w:rsidRDefault="00A432D2" w:rsidP="00F12F81">
      <w:pPr>
        <w:pStyle w:val="ListParagraph"/>
        <w:numPr>
          <w:ilvl w:val="0"/>
          <w:numId w:val="9"/>
        </w:numPr>
      </w:pPr>
      <w:r>
        <w:t>Client = 10.40.18.73</w:t>
      </w:r>
      <w:r w:rsidR="00F12F81">
        <w:t xml:space="preserve">     &amp;     Server = 10.40.18.73</w:t>
      </w:r>
    </w:p>
    <w:p w:rsidR="00A432D2" w:rsidRDefault="00F12F81" w:rsidP="00A432D2">
      <w:pPr>
        <w:pStyle w:val="ListParagraph"/>
        <w:numPr>
          <w:ilvl w:val="0"/>
          <w:numId w:val="9"/>
        </w:numPr>
      </w:pPr>
      <w:r>
        <w:t>[</w:t>
      </w:r>
      <w:r w:rsidR="00E216A5">
        <w:t>SYN</w:t>
      </w:r>
      <w:r>
        <w:t>]</w:t>
      </w:r>
      <w:r w:rsidR="00E216A5">
        <w:t xml:space="preserve"> Packet</w:t>
      </w:r>
    </w:p>
    <w:p w:rsidR="00E216A5" w:rsidRDefault="00E216A5" w:rsidP="00F12F81">
      <w:pPr>
        <w:pStyle w:val="ListParagraph"/>
        <w:numPr>
          <w:ilvl w:val="0"/>
          <w:numId w:val="9"/>
        </w:numPr>
      </w:pPr>
      <w:r>
        <w:t>Sequence number = 0</w:t>
      </w:r>
      <w:r w:rsidR="00F12F81">
        <w:t xml:space="preserve">   &amp;   Acknowledgement number = 0</w:t>
      </w:r>
    </w:p>
    <w:p w:rsidR="00E216A5" w:rsidRDefault="00F12F81" w:rsidP="00F12F81">
      <w:r>
        <w:rPr>
          <w:noProof/>
          <w:lang w:eastAsia="en-US"/>
        </w:rPr>
        <w:drawing>
          <wp:inline distT="0" distB="0" distL="0" distR="0">
            <wp:extent cx="5437332" cy="1828165"/>
            <wp:effectExtent l="0" t="0" r="0" b="635"/>
            <wp:docPr id="5" name="Picture 5" descr="C:\Users\Stanislous\AppData\Local\Microsoft\Windows\INetCache\Content.Word\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Stanislous\AppData\Local\Microsoft\Windows\INetCache\Content.Word\Screenshot (9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" t="2011" r="1" b="20402"/>
                    <a:stretch/>
                  </pic:blipFill>
                  <pic:spPr bwMode="auto">
                    <a:xfrm>
                      <a:off x="0" y="0"/>
                      <a:ext cx="5439188" cy="182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D37" w:rsidRDefault="001B6D37" w:rsidP="00F12F81"/>
    <w:p w:rsidR="001B6D37" w:rsidRDefault="001B6D37" w:rsidP="00F12F81"/>
    <w:p w:rsidR="00E216A5" w:rsidRDefault="00F12F81" w:rsidP="00E216A5">
      <w:pPr>
        <w:pStyle w:val="ListParagraph"/>
        <w:numPr>
          <w:ilvl w:val="0"/>
          <w:numId w:val="9"/>
        </w:numPr>
      </w:pPr>
      <w:r>
        <w:lastRenderedPageBreak/>
        <w:t>[</w:t>
      </w:r>
      <w:r w:rsidR="00E216A5">
        <w:t>SYN ACK</w:t>
      </w:r>
      <w:r>
        <w:t>]</w:t>
      </w:r>
      <w:r w:rsidR="00E216A5">
        <w:t xml:space="preserve"> Packet</w:t>
      </w:r>
    </w:p>
    <w:p w:rsidR="00E216A5" w:rsidRDefault="00E216A5" w:rsidP="00F12F81">
      <w:pPr>
        <w:pStyle w:val="ListParagraph"/>
        <w:numPr>
          <w:ilvl w:val="0"/>
          <w:numId w:val="9"/>
        </w:numPr>
      </w:pPr>
      <w:r>
        <w:t>Sequence number = 0</w:t>
      </w:r>
      <w:r w:rsidR="00F12F81">
        <w:t xml:space="preserve">   &amp;   Acknowledgement number = 1</w:t>
      </w:r>
    </w:p>
    <w:p w:rsidR="00F12F81" w:rsidRDefault="00F12F81" w:rsidP="00F12F81">
      <w:r>
        <w:rPr>
          <w:noProof/>
          <w:lang w:eastAsia="en-US"/>
        </w:rPr>
        <w:drawing>
          <wp:inline distT="0" distB="0" distL="0" distR="0">
            <wp:extent cx="5430444" cy="1842770"/>
            <wp:effectExtent l="0" t="0" r="0" b="5080"/>
            <wp:docPr id="6" name="Picture 6" descr="C:\Users\Stanislous\AppData\Local\Microsoft\Windows\INetCache\Content.Word\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Stanislous\AppData\Local\Microsoft\Windows\INetCache\Content.Word\Screenshot (9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6" t="1508" b="21900"/>
                    <a:stretch/>
                  </pic:blipFill>
                  <pic:spPr bwMode="auto">
                    <a:xfrm>
                      <a:off x="0" y="0"/>
                      <a:ext cx="5432050" cy="184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6A5" w:rsidRDefault="00E216A5" w:rsidP="00E216A5">
      <w:pPr>
        <w:pStyle w:val="ListParagraph"/>
      </w:pPr>
    </w:p>
    <w:p w:rsidR="00E216A5" w:rsidRDefault="00E216A5" w:rsidP="00E216A5">
      <w:pPr>
        <w:pStyle w:val="ListParagraph"/>
      </w:pPr>
    </w:p>
    <w:p w:rsidR="00E216A5" w:rsidRDefault="00E216A5" w:rsidP="00E216A5">
      <w:pPr>
        <w:pStyle w:val="ListParagraph"/>
      </w:pPr>
    </w:p>
    <w:p w:rsidR="00E216A5" w:rsidRDefault="00E216A5" w:rsidP="00E216A5">
      <w:pPr>
        <w:pStyle w:val="ListParagraph"/>
      </w:pPr>
    </w:p>
    <w:p w:rsidR="00E216A5" w:rsidRDefault="00E216A5" w:rsidP="00E216A5">
      <w:pPr>
        <w:pStyle w:val="ListParagraph"/>
      </w:pPr>
    </w:p>
    <w:p w:rsidR="00E216A5" w:rsidRDefault="00AD705D" w:rsidP="00E216A5">
      <w:pPr>
        <w:pStyle w:val="ListParagraph"/>
        <w:numPr>
          <w:ilvl w:val="0"/>
          <w:numId w:val="9"/>
        </w:numPr>
      </w:pPr>
      <w:r>
        <w:t>[</w:t>
      </w:r>
      <w:r w:rsidR="00E216A5">
        <w:t>ACK</w:t>
      </w:r>
      <w:r>
        <w:t>]</w:t>
      </w:r>
      <w:r w:rsidR="00E216A5">
        <w:t xml:space="preserve"> Packet</w:t>
      </w:r>
    </w:p>
    <w:p w:rsidR="00E216A5" w:rsidRDefault="00E216A5" w:rsidP="00F12F81">
      <w:pPr>
        <w:pStyle w:val="ListParagraph"/>
        <w:numPr>
          <w:ilvl w:val="0"/>
          <w:numId w:val="9"/>
        </w:numPr>
      </w:pPr>
      <w:r>
        <w:t>Sequence number = 1</w:t>
      </w:r>
      <w:r w:rsidR="00F12F81">
        <w:t xml:space="preserve">   &amp;   Acknowledgement number = 1</w:t>
      </w:r>
    </w:p>
    <w:p w:rsidR="00136E9C" w:rsidRDefault="00F12F81" w:rsidP="00F12F81">
      <w:r>
        <w:rPr>
          <w:noProof/>
          <w:lang w:eastAsia="en-US"/>
        </w:rPr>
        <w:drawing>
          <wp:inline distT="0" distB="0" distL="0" distR="0">
            <wp:extent cx="5468761" cy="1849483"/>
            <wp:effectExtent l="0" t="0" r="0" b="0"/>
            <wp:docPr id="7" name="Picture 7" descr="C:\Users\Stanislous\AppData\Local\Microsoft\Windows\INetCache\Content.Word\Screenshot (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Stanislous\AppData\Local\Microsoft\Windows\INetCache\Content.Word\Screenshot (9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" t="2397" r="-265" b="21254"/>
                    <a:stretch/>
                  </pic:blipFill>
                  <pic:spPr bwMode="auto">
                    <a:xfrm>
                      <a:off x="0" y="0"/>
                      <a:ext cx="5471883" cy="185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6E9C" w:rsidRDefault="00F671F1" w:rsidP="00F671F1">
      <w:pPr>
        <w:pStyle w:val="Heading1"/>
        <w:numPr>
          <w:ilvl w:val="0"/>
          <w:numId w:val="8"/>
        </w:numPr>
      </w:pPr>
      <w:r>
        <w:t>TCP connection establishment delay:</w:t>
      </w:r>
    </w:p>
    <w:p w:rsidR="000B53EC" w:rsidRDefault="00135C7C" w:rsidP="00367996">
      <w:pPr>
        <w:pStyle w:val="ListParagraph"/>
        <w:numPr>
          <w:ilvl w:val="0"/>
          <w:numId w:val="10"/>
        </w:numPr>
      </w:pPr>
      <w:r>
        <w:t>Time of first [SYN] packet = 1.375352</w:t>
      </w:r>
    </w:p>
    <w:p w:rsidR="00135C7C" w:rsidRPr="000B53EC" w:rsidRDefault="00135C7C" w:rsidP="00367996">
      <w:pPr>
        <w:pStyle w:val="ListParagraph"/>
        <w:numPr>
          <w:ilvl w:val="0"/>
          <w:numId w:val="10"/>
        </w:numPr>
      </w:pPr>
      <w:r>
        <w:t>Time of first [SYN</w:t>
      </w:r>
      <w:r w:rsidR="00367996">
        <w:t xml:space="preserve"> ACK</w:t>
      </w:r>
      <w:r>
        <w:t>] packet = 1.375</w:t>
      </w:r>
      <w:r w:rsidR="005F095E">
        <w:t>629</w:t>
      </w:r>
    </w:p>
    <w:p w:rsidR="00135C7C" w:rsidRDefault="00135C7C" w:rsidP="00367996">
      <w:pPr>
        <w:pStyle w:val="ListParagraph"/>
        <w:numPr>
          <w:ilvl w:val="0"/>
          <w:numId w:val="10"/>
        </w:numPr>
      </w:pPr>
      <w:r>
        <w:t>Time of first [</w:t>
      </w:r>
      <w:r w:rsidR="00367996">
        <w:t>ACK</w:t>
      </w:r>
      <w:r>
        <w:t>] packet = 1.375</w:t>
      </w:r>
      <w:r w:rsidR="005F095E">
        <w:t>663</w:t>
      </w:r>
    </w:p>
    <w:p w:rsidR="00367996" w:rsidRDefault="00367996" w:rsidP="00367996">
      <w:pPr>
        <w:ind w:left="360"/>
      </w:pPr>
      <w:r>
        <w:t xml:space="preserve">Therefore </w:t>
      </w:r>
      <w:r w:rsidR="00496F39">
        <w:t>TCP connection establishment delay = 1.375663</w:t>
      </w:r>
      <w:r w:rsidR="003C3DE0">
        <w:t xml:space="preserve"> - 1.375352 = 0.000311</w:t>
      </w:r>
    </w:p>
    <w:p w:rsidR="00E67D28" w:rsidRDefault="00650B2B" w:rsidP="00E67D28">
      <w:pPr>
        <w:pStyle w:val="Heading1"/>
        <w:numPr>
          <w:ilvl w:val="0"/>
          <w:numId w:val="8"/>
        </w:numPr>
      </w:pPr>
      <w:r>
        <w:lastRenderedPageBreak/>
        <w:t>Initial sequence numbers are shown as zero in each direction</w:t>
      </w:r>
      <w:r w:rsidR="009B54FB">
        <w:t xml:space="preserve">. Because normally initial sequence number is a random number. But a software like wireshark, set the first sequence number to 0. This is called relative sequence number. </w:t>
      </w:r>
    </w:p>
    <w:p w:rsidR="00E67D28" w:rsidRDefault="00E67D28" w:rsidP="00E67D28">
      <w:pPr>
        <w:pStyle w:val="Heading1"/>
        <w:numPr>
          <w:ilvl w:val="0"/>
          <w:numId w:val="8"/>
        </w:numPr>
      </w:pPr>
    </w:p>
    <w:p w:rsidR="00E67D28" w:rsidRPr="00E67D28" w:rsidRDefault="00BF1B8D" w:rsidP="00E67D2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207.65pt">
            <v:imagedata r:id="rId16" o:title="Screenshot (95)"/>
          </v:shape>
        </w:pict>
      </w:r>
    </w:p>
    <w:p w:rsidR="00367996" w:rsidRDefault="00BF1B8D" w:rsidP="00BF1B8D">
      <w:pPr>
        <w:pStyle w:val="ListParagraph"/>
        <w:numPr>
          <w:ilvl w:val="0"/>
          <w:numId w:val="13"/>
        </w:numPr>
      </w:pPr>
      <w:r>
        <w:t xml:space="preserve">Maximum segment size </w:t>
      </w:r>
    </w:p>
    <w:p w:rsidR="00BF1B8D" w:rsidRDefault="00BF1B8D" w:rsidP="00BF1B8D">
      <w:pPr>
        <w:pStyle w:val="ListParagraph"/>
        <w:numPr>
          <w:ilvl w:val="0"/>
          <w:numId w:val="13"/>
        </w:numPr>
      </w:pPr>
      <w:r>
        <w:t>TCP SACK permitted option</w:t>
      </w:r>
    </w:p>
    <w:p w:rsidR="00BF1B8D" w:rsidRDefault="00BF1B8D" w:rsidP="00BF1B8D">
      <w:pPr>
        <w:pStyle w:val="ListParagraph"/>
        <w:numPr>
          <w:ilvl w:val="0"/>
          <w:numId w:val="13"/>
        </w:numPr>
      </w:pPr>
      <w:r>
        <w:t>Timestamps</w:t>
      </w:r>
    </w:p>
    <w:p w:rsidR="00BF1B8D" w:rsidRDefault="00BF1B8D" w:rsidP="00BF1B8D">
      <w:pPr>
        <w:pStyle w:val="ListParagraph"/>
        <w:numPr>
          <w:ilvl w:val="0"/>
          <w:numId w:val="13"/>
        </w:numPr>
      </w:pPr>
      <w:r>
        <w:t>Window scale</w:t>
      </w:r>
    </w:p>
    <w:p w:rsidR="001B6D37" w:rsidRDefault="001B6D37" w:rsidP="001B6D37"/>
    <w:p w:rsidR="001B6D37" w:rsidRDefault="001B6D37" w:rsidP="001B6D37"/>
    <w:p w:rsidR="001B6D37" w:rsidRDefault="001B6D37" w:rsidP="001B6D37"/>
    <w:p w:rsidR="001B6D37" w:rsidRDefault="001B6D37" w:rsidP="001B6D37"/>
    <w:p w:rsidR="001B6D37" w:rsidRDefault="001B6D37" w:rsidP="001B6D37"/>
    <w:p w:rsidR="001B6D37" w:rsidRPr="000B53EC" w:rsidRDefault="001B6D37" w:rsidP="001B6D37"/>
    <w:p w:rsidR="00F96F96" w:rsidRDefault="00F96F96" w:rsidP="00F96F96">
      <w:pPr>
        <w:pStyle w:val="Heading1"/>
        <w:numPr>
          <w:ilvl w:val="0"/>
          <w:numId w:val="8"/>
        </w:numPr>
      </w:pPr>
      <w:r>
        <w:lastRenderedPageBreak/>
        <w:t>TCP connection teardown message sequence</w:t>
      </w:r>
    </w:p>
    <w:p w:rsidR="00F96F96" w:rsidRDefault="008C7D44" w:rsidP="00F96F96">
      <w:pPr>
        <w:pStyle w:val="ListParagraph"/>
      </w:pPr>
      <w:r>
        <w:t>Server – 10.40.18.73</w:t>
      </w:r>
      <w:r>
        <w:tab/>
      </w:r>
      <w:r>
        <w:tab/>
        <w:t>Client – 10.40.18.74</w:t>
      </w:r>
    </w:p>
    <w:p w:rsidR="008C7D44" w:rsidRDefault="008C7D44" w:rsidP="00F96F96">
      <w:pPr>
        <w:pStyle w:val="ListParagraph"/>
      </w:pPr>
    </w:p>
    <w:p w:rsidR="00F96F96" w:rsidRDefault="00F96F96" w:rsidP="00F96F96">
      <w:pPr>
        <w:pStyle w:val="ListParagraph"/>
        <w:numPr>
          <w:ilvl w:val="0"/>
          <w:numId w:val="12"/>
        </w:numPr>
      </w:pPr>
      <w:r>
        <w:t>[FIN, PSH, ACK] Packet</w:t>
      </w:r>
    </w:p>
    <w:p w:rsidR="00F96F96" w:rsidRDefault="00BF1B8D" w:rsidP="00F96F96">
      <w:r>
        <w:pict>
          <v:shape id="_x0000_i1026" type="#_x0000_t75" style="width:6in;height:191.7pt">
            <v:imagedata r:id="rId17" o:title="Screenshot (96)"/>
          </v:shape>
        </w:pict>
      </w:r>
    </w:p>
    <w:p w:rsidR="00F96F96" w:rsidRDefault="00F96F96" w:rsidP="00F96F96"/>
    <w:p w:rsidR="001B6D37" w:rsidRDefault="001B6D37" w:rsidP="00F96F96"/>
    <w:p w:rsidR="001B6D37" w:rsidRDefault="001B6D37" w:rsidP="00F96F96"/>
    <w:p w:rsidR="00F96F96" w:rsidRDefault="00F96F96" w:rsidP="00F96F96">
      <w:pPr>
        <w:pStyle w:val="ListParagraph"/>
        <w:numPr>
          <w:ilvl w:val="0"/>
          <w:numId w:val="12"/>
        </w:numPr>
      </w:pPr>
    </w:p>
    <w:p w:rsidR="00F96F96" w:rsidRDefault="00BF1B8D" w:rsidP="00F96F96">
      <w:r>
        <w:pict>
          <v:shape id="_x0000_i1027" type="#_x0000_t75" style="width:6in;height:185.85pt">
            <v:imagedata r:id="rId18" o:title="Screenshot (97)"/>
          </v:shape>
        </w:pict>
      </w:r>
    </w:p>
    <w:p w:rsidR="00F96F96" w:rsidRDefault="00F96F96" w:rsidP="00F96F96"/>
    <w:p w:rsidR="001B6D37" w:rsidRDefault="001B6D37" w:rsidP="00F96F96"/>
    <w:p w:rsidR="001B6D37" w:rsidRDefault="001B6D37" w:rsidP="00F96F96"/>
    <w:p w:rsidR="00F96F96" w:rsidRDefault="00F96F96" w:rsidP="00F96F96">
      <w:pPr>
        <w:pStyle w:val="ListParagraph"/>
        <w:numPr>
          <w:ilvl w:val="0"/>
          <w:numId w:val="12"/>
        </w:numPr>
      </w:pPr>
    </w:p>
    <w:p w:rsidR="00F96F96" w:rsidRDefault="00BF1B8D" w:rsidP="00F96F96">
      <w:r>
        <w:pict>
          <v:shape id="_x0000_i1028" type="#_x0000_t75" style="width:6in;height:206.8pt">
            <v:imagedata r:id="rId19" o:title="Screenshot (99)"/>
          </v:shape>
        </w:pict>
      </w:r>
    </w:p>
    <w:p w:rsidR="00F96F96" w:rsidRDefault="00BF1B8D" w:rsidP="00F96F96">
      <w:r>
        <w:tab/>
        <w:t xml:space="preserve">Between two FIN and FIN ACK packets, sent ACK another packets. Because those packets were lost previously.  </w:t>
      </w:r>
    </w:p>
    <w:p w:rsidR="001503E4" w:rsidRDefault="001823D5" w:rsidP="001503E4">
      <w:pPr>
        <w:pStyle w:val="Heading1"/>
        <w:numPr>
          <w:ilvl w:val="0"/>
          <w:numId w:val="8"/>
        </w:numPr>
      </w:pPr>
      <w:r>
        <w:t>Traffic pattern for TCP</w:t>
      </w:r>
      <w:r w:rsidR="005720AF">
        <w:pict>
          <v:shape id="_x0000_i1029" type="#_x0000_t75" style="width:458.8pt;height:142.35pt">
            <v:imagedata r:id="rId20" o:title="Untitled"/>
          </v:shape>
        </w:pict>
      </w:r>
    </w:p>
    <w:p w:rsidR="001B6D37" w:rsidRDefault="001B6D37" w:rsidP="001B6D37"/>
    <w:p w:rsidR="001B6D37" w:rsidRDefault="001B6D37" w:rsidP="001B6D37"/>
    <w:p w:rsidR="001B6D37" w:rsidRDefault="001B6D37" w:rsidP="001B6D37"/>
    <w:p w:rsidR="001B6D37" w:rsidRDefault="001B6D37" w:rsidP="001B6D37"/>
    <w:p w:rsidR="001B6D37" w:rsidRPr="001B6D37" w:rsidRDefault="001B6D37" w:rsidP="001B6D37"/>
    <w:p w:rsidR="001503E4" w:rsidRPr="001503E4" w:rsidRDefault="001503E4" w:rsidP="001B6D37">
      <w:pPr>
        <w:pStyle w:val="Heading1"/>
      </w:pPr>
      <w:r>
        <w:lastRenderedPageBreak/>
        <w:t>Traffic pattern for UDP</w:t>
      </w:r>
    </w:p>
    <w:p w:rsidR="00023531" w:rsidRDefault="005720AF" w:rsidP="001503E4">
      <w:r>
        <w:pict>
          <v:shape id="_x0000_i1030" type="#_x0000_t75" style="width:6in;height:126.4pt">
            <v:imagedata r:id="rId21" o:title="Untitled"/>
          </v:shape>
        </w:pict>
      </w:r>
    </w:p>
    <w:p w:rsidR="00B46B6D" w:rsidRDefault="005720AF" w:rsidP="005B4A8D">
      <w:pPr>
        <w:pStyle w:val="Heading1"/>
        <w:numPr>
          <w:ilvl w:val="0"/>
          <w:numId w:val="8"/>
        </w:numPr>
      </w:pPr>
      <w:r>
        <w:t>Throughput is number of frames send per second</w:t>
      </w:r>
      <w:r w:rsidR="00023531">
        <w:t>.</w:t>
      </w:r>
    </w:p>
    <w:p w:rsidR="00023531" w:rsidRDefault="008C7D44" w:rsidP="00023531">
      <w:r>
        <w:t xml:space="preserve">Server = </w:t>
      </w:r>
      <w:r w:rsidR="00BA4A2E">
        <w:t>10.40.18.73</w:t>
      </w:r>
      <w:r w:rsidR="00BA4A2E">
        <w:tab/>
      </w:r>
      <w:r w:rsidR="00BA4A2E">
        <w:tab/>
      </w:r>
      <w:r w:rsidR="00BA4A2E">
        <w:tab/>
        <w:t>Client – 10.40.18.74</w:t>
      </w:r>
    </w:p>
    <w:p w:rsidR="00023531" w:rsidRDefault="00023531" w:rsidP="00023531">
      <w:r>
        <w:pict>
          <v:shape id="_x0000_i1034" type="#_x0000_t75" style="width:431.15pt;height:191.7pt">
            <v:imagedata r:id="rId22" o:title="Screenshot (107)"/>
          </v:shape>
        </w:pict>
      </w:r>
    </w:p>
    <w:p w:rsidR="0019129A" w:rsidRPr="00384211" w:rsidRDefault="00384211" w:rsidP="00384211">
      <w:pPr>
        <w:rPr>
          <w:rFonts w:asciiTheme="majorHAnsi" w:eastAsiaTheme="majorEastAsia" w:hAnsiTheme="majorHAnsi" w:cstheme="majorBidi"/>
          <w:sz w:val="30"/>
        </w:rPr>
      </w:pPr>
      <w:r>
        <w:t>According to these two graphs and the data of iperf,</w:t>
      </w:r>
      <w:r w:rsidR="00023531">
        <w:t xml:space="preserve"> throughput of the TCP connection gets a max value, but for small time. But UDP connection gets a low, but steady value for the throughput. But theoretically UDP is faster than TCP and the reason is ACK packet that permits a continuous packet stream</w:t>
      </w:r>
      <w:r>
        <w:t>,</w:t>
      </w:r>
      <w:r w:rsidR="00023531"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 w:rsidR="00023531" w:rsidRPr="00384211">
        <w:rPr>
          <w:rFonts w:cs="Arial"/>
          <w:shd w:val="clear" w:color="auto" w:fill="FFFFFF"/>
        </w:rPr>
        <w:t>instead of</w:t>
      </w:r>
      <w:r w:rsidR="00023531" w:rsidRPr="00384211">
        <w:rPr>
          <w:rStyle w:val="apple-converted-space"/>
          <w:rFonts w:cs="Arial"/>
          <w:shd w:val="clear" w:color="auto" w:fill="FFFFFF"/>
        </w:rPr>
        <w:t> </w:t>
      </w:r>
      <w:r w:rsidR="00023531" w:rsidRPr="00384211">
        <w:rPr>
          <w:rFonts w:cs="Arial"/>
          <w:bCs/>
          <w:shd w:val="clear" w:color="auto" w:fill="FFFFFF"/>
        </w:rPr>
        <w:t>TCP</w:t>
      </w:r>
      <w:r w:rsidR="00023531" w:rsidRPr="00384211">
        <w:rPr>
          <w:rFonts w:cs="Arial"/>
          <w:bCs/>
          <w:shd w:val="clear" w:color="auto" w:fill="FFFFFF"/>
        </w:rPr>
        <w:t xml:space="preserve"> </w:t>
      </w:r>
      <w:r w:rsidR="00023531" w:rsidRPr="00384211">
        <w:rPr>
          <w:rFonts w:cs="Arial"/>
          <w:shd w:val="clear" w:color="auto" w:fill="FFFFFF"/>
        </w:rPr>
        <w:t>that acknowledges a set of packets</w:t>
      </w:r>
      <w:r w:rsidR="00023531" w:rsidRPr="00384211">
        <w:rPr>
          <w:rFonts w:cs="Arial"/>
          <w:shd w:val="clear" w:color="auto" w:fill="FFFFFF"/>
        </w:rPr>
        <w:t>.</w:t>
      </w:r>
      <w:r w:rsidR="00023531" w:rsidRPr="00384211">
        <w:rPr>
          <w:rFonts w:asciiTheme="majorHAnsi" w:eastAsiaTheme="majorEastAsia" w:hAnsiTheme="majorHAnsi" w:cstheme="majorBidi"/>
          <w:sz w:val="30"/>
        </w:rPr>
        <w:t xml:space="preserve"> </w:t>
      </w:r>
    </w:p>
    <w:p w:rsidR="0019129A" w:rsidRDefault="0019129A" w:rsidP="0019129A"/>
    <w:p w:rsidR="0019129A" w:rsidRDefault="0019129A" w:rsidP="0019129A"/>
    <w:p w:rsidR="0019129A" w:rsidRPr="0019129A" w:rsidRDefault="0019129A" w:rsidP="0019129A"/>
    <w:p w:rsidR="00CC759A" w:rsidRDefault="00CC759A" w:rsidP="00CC759A">
      <w:pPr>
        <w:pStyle w:val="Heading1"/>
        <w:numPr>
          <w:ilvl w:val="0"/>
          <w:numId w:val="8"/>
        </w:numPr>
      </w:pPr>
      <w:r>
        <w:lastRenderedPageBreak/>
        <w:t xml:space="preserve">When changing the MTU, </w:t>
      </w:r>
      <w:r w:rsidR="00D53829">
        <w:t>number of packets per second are changing.</w:t>
      </w:r>
    </w:p>
    <w:p w:rsidR="00D53829" w:rsidRDefault="00D53829" w:rsidP="00D53829">
      <w:pPr>
        <w:pStyle w:val="ListParagraph"/>
      </w:pPr>
      <w:r>
        <w:t>Below graphs are showing the maximum packets per second when MTU is changing.</w:t>
      </w:r>
    </w:p>
    <w:p w:rsidR="00D53829" w:rsidRPr="00D53829" w:rsidRDefault="00D53829" w:rsidP="00D53829">
      <w:pPr>
        <w:pStyle w:val="ListParagraph"/>
      </w:pPr>
      <w:r>
        <w:tab/>
      </w:r>
    </w:p>
    <w:p w:rsidR="00E83D0C" w:rsidRDefault="00D53829" w:rsidP="00D53829">
      <w:pPr>
        <w:pStyle w:val="ListParagraph"/>
        <w:numPr>
          <w:ilvl w:val="0"/>
          <w:numId w:val="16"/>
        </w:numPr>
      </w:pPr>
      <w:r>
        <w:t>MTU = 500:</w:t>
      </w:r>
    </w:p>
    <w:p w:rsidR="00D53829" w:rsidRDefault="0019129A" w:rsidP="00D53829">
      <w:pPr>
        <w:pStyle w:val="ListParagraph"/>
        <w:ind w:left="1080"/>
      </w:pPr>
      <w:r>
        <w:pict>
          <v:shape id="_x0000_i1033" type="#_x0000_t75" style="width:334.05pt;height:254.5pt">
            <v:imagedata r:id="rId23" o:title="Screenshot (100)"/>
          </v:shape>
        </w:pict>
      </w:r>
    </w:p>
    <w:p w:rsidR="001B6D37" w:rsidRDefault="001B6D37" w:rsidP="00D53829">
      <w:pPr>
        <w:pStyle w:val="ListParagraph"/>
        <w:ind w:left="1080"/>
      </w:pPr>
    </w:p>
    <w:p w:rsidR="00D53829" w:rsidRDefault="00D53829" w:rsidP="00D53829">
      <w:pPr>
        <w:pStyle w:val="ListParagraph"/>
        <w:ind w:left="1080"/>
      </w:pPr>
    </w:p>
    <w:p w:rsidR="00D53829" w:rsidRDefault="00D53829" w:rsidP="00D53829">
      <w:pPr>
        <w:pStyle w:val="ListParagraph"/>
        <w:numPr>
          <w:ilvl w:val="0"/>
          <w:numId w:val="16"/>
        </w:numPr>
      </w:pPr>
      <w:r>
        <w:t>MTU = 1000:</w:t>
      </w:r>
    </w:p>
    <w:p w:rsidR="00CF5107" w:rsidRDefault="0019129A" w:rsidP="001B6D37">
      <w:pPr>
        <w:pStyle w:val="ListParagraph"/>
        <w:ind w:left="1080"/>
      </w:pPr>
      <w:r>
        <w:pict>
          <v:shape id="_x0000_i1031" type="#_x0000_t75" style="width:335.7pt;height:245.3pt">
            <v:imagedata r:id="rId24" o:title="Screenshot (103)"/>
          </v:shape>
        </w:pict>
      </w:r>
    </w:p>
    <w:p w:rsidR="00CF5107" w:rsidRDefault="00CF5107" w:rsidP="00CF5107">
      <w:pPr>
        <w:pStyle w:val="ListParagraph"/>
        <w:numPr>
          <w:ilvl w:val="0"/>
          <w:numId w:val="16"/>
        </w:numPr>
      </w:pPr>
      <w:r>
        <w:lastRenderedPageBreak/>
        <w:t>MTU = 1500:</w:t>
      </w:r>
    </w:p>
    <w:p w:rsidR="00D53829" w:rsidRDefault="0019129A" w:rsidP="00D53829">
      <w:pPr>
        <w:pStyle w:val="ListParagraph"/>
        <w:ind w:left="1080"/>
      </w:pPr>
      <w:r>
        <w:pict>
          <v:shape id="_x0000_i1032" type="#_x0000_t75" style="width:334.05pt;height:233.6pt">
            <v:imagedata r:id="rId25" o:title="Screenshot (104)"/>
          </v:shape>
        </w:pict>
      </w:r>
    </w:p>
    <w:p w:rsidR="00CF5107" w:rsidRDefault="00CF5107" w:rsidP="00CF5107">
      <w:pPr>
        <w:pStyle w:val="ListParagraph"/>
        <w:ind w:left="1080"/>
      </w:pPr>
    </w:p>
    <w:p w:rsidR="0019129A" w:rsidRDefault="001B6D37" w:rsidP="001B6D37">
      <w:pPr>
        <w:pStyle w:val="Heading1"/>
        <w:numPr>
          <w:ilvl w:val="0"/>
          <w:numId w:val="8"/>
        </w:numPr>
      </w:pPr>
      <w:r>
        <w:t xml:space="preserve">When MTU size is getting bigger, packets/s is gets lower. When inspecting the traffic patterns in above graphs, the peaks of three graphs are different. For higher MTUs, </w:t>
      </w:r>
      <w:r w:rsidR="000C00BB">
        <w:t>gets more stable peak and lower MTUs gets unstable peaks. Therefore we can assume that when MTU is getting higher, it comes to a saturation.</w:t>
      </w:r>
    </w:p>
    <w:p w:rsidR="00CF5107" w:rsidRDefault="00CF5107" w:rsidP="00CF5107">
      <w:pPr>
        <w:pStyle w:val="ListParagraph"/>
        <w:ind w:left="1080"/>
      </w:pPr>
    </w:p>
    <w:p w:rsidR="00CF5107" w:rsidRDefault="00CF5107" w:rsidP="00CF5107">
      <w:pPr>
        <w:pStyle w:val="ListParagraph"/>
        <w:ind w:left="1080"/>
      </w:pPr>
    </w:p>
    <w:p w:rsidR="00D53829" w:rsidRPr="00E83D0C" w:rsidRDefault="00D53829" w:rsidP="00D53829">
      <w:pPr>
        <w:pStyle w:val="ListParagraph"/>
        <w:ind w:left="1080"/>
      </w:pPr>
    </w:p>
    <w:p w:rsidR="005720AF" w:rsidRPr="005720AF" w:rsidRDefault="005720AF" w:rsidP="005720AF">
      <w:pPr>
        <w:ind w:left="1440"/>
      </w:pPr>
    </w:p>
    <w:p w:rsidR="00083A0C" w:rsidRPr="001503E4" w:rsidRDefault="00083A0C" w:rsidP="005720AF">
      <w:pPr>
        <w:pStyle w:val="Heading1"/>
      </w:pPr>
    </w:p>
    <w:sectPr w:rsidR="00083A0C" w:rsidRPr="001503E4">
      <w:footerReference w:type="default" r:id="rId26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02B4" w:rsidRDefault="00D702B4">
      <w:pPr>
        <w:spacing w:before="0" w:after="0" w:line="240" w:lineRule="auto"/>
      </w:pPr>
      <w:r>
        <w:separator/>
      </w:r>
    </w:p>
  </w:endnote>
  <w:endnote w:type="continuationSeparator" w:id="0">
    <w:p w:rsidR="00D702B4" w:rsidRDefault="00D702B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159C4" w:rsidRDefault="00DA5EE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325101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02B4" w:rsidRDefault="00D702B4">
      <w:pPr>
        <w:spacing w:before="0" w:after="0" w:line="240" w:lineRule="auto"/>
      </w:pPr>
      <w:r>
        <w:separator/>
      </w:r>
    </w:p>
  </w:footnote>
  <w:footnote w:type="continuationSeparator" w:id="0">
    <w:p w:rsidR="00D702B4" w:rsidRDefault="00D702B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 w15:restartNumberingAfterBreak="0">
    <w:nsid w:val="00195A33"/>
    <w:multiLevelType w:val="hybridMultilevel"/>
    <w:tmpl w:val="68AADF0E"/>
    <w:lvl w:ilvl="0" w:tplc="BBFC41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C74B58"/>
    <w:multiLevelType w:val="hybridMultilevel"/>
    <w:tmpl w:val="275E8740"/>
    <w:lvl w:ilvl="0" w:tplc="E4563D1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2FD2181"/>
    <w:multiLevelType w:val="multilevel"/>
    <w:tmpl w:val="7DBC1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1DE1019D"/>
    <w:multiLevelType w:val="hybridMultilevel"/>
    <w:tmpl w:val="45624F6E"/>
    <w:lvl w:ilvl="0" w:tplc="1DD4C6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1110C12"/>
    <w:multiLevelType w:val="hybridMultilevel"/>
    <w:tmpl w:val="D14834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BA7CC9"/>
    <w:multiLevelType w:val="hybridMultilevel"/>
    <w:tmpl w:val="76841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BC494F"/>
    <w:multiLevelType w:val="hybridMultilevel"/>
    <w:tmpl w:val="66FEB2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064F6F"/>
    <w:multiLevelType w:val="hybridMultilevel"/>
    <w:tmpl w:val="F6EE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1605D0"/>
    <w:multiLevelType w:val="hybridMultilevel"/>
    <w:tmpl w:val="013EF5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CE540A"/>
    <w:multiLevelType w:val="multilevel"/>
    <w:tmpl w:val="7DBC1872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5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1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3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0" w:hanging="2160"/>
      </w:pPr>
      <w:rPr>
        <w:rFonts w:hint="default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11"/>
  </w:num>
  <w:num w:numId="8">
    <w:abstractNumId w:val="4"/>
  </w:num>
  <w:num w:numId="9">
    <w:abstractNumId w:val="9"/>
  </w:num>
  <w:num w:numId="10">
    <w:abstractNumId w:val="10"/>
  </w:num>
  <w:num w:numId="11">
    <w:abstractNumId w:val="8"/>
  </w:num>
  <w:num w:numId="12">
    <w:abstractNumId w:val="7"/>
  </w:num>
  <w:num w:numId="13">
    <w:abstractNumId w:val="2"/>
  </w:num>
  <w:num w:numId="14">
    <w:abstractNumId w:val="3"/>
  </w:num>
  <w:num w:numId="15">
    <w:abstractNumId w:val="6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2D2"/>
    <w:rsid w:val="000159C4"/>
    <w:rsid w:val="00023531"/>
    <w:rsid w:val="00083A0C"/>
    <w:rsid w:val="000B53EC"/>
    <w:rsid w:val="000C00BB"/>
    <w:rsid w:val="00122744"/>
    <w:rsid w:val="00135C7C"/>
    <w:rsid w:val="00136E9C"/>
    <w:rsid w:val="001503E4"/>
    <w:rsid w:val="001823D5"/>
    <w:rsid w:val="0019129A"/>
    <w:rsid w:val="001B6D37"/>
    <w:rsid w:val="002E7EC6"/>
    <w:rsid w:val="00325101"/>
    <w:rsid w:val="00367996"/>
    <w:rsid w:val="00384211"/>
    <w:rsid w:val="003C3DE0"/>
    <w:rsid w:val="00496F39"/>
    <w:rsid w:val="00562B2D"/>
    <w:rsid w:val="005720AF"/>
    <w:rsid w:val="005F095E"/>
    <w:rsid w:val="00632688"/>
    <w:rsid w:val="00650B2B"/>
    <w:rsid w:val="007A6FF9"/>
    <w:rsid w:val="008C7D44"/>
    <w:rsid w:val="009B54FB"/>
    <w:rsid w:val="00A01C42"/>
    <w:rsid w:val="00A432D2"/>
    <w:rsid w:val="00AB601C"/>
    <w:rsid w:val="00AD705D"/>
    <w:rsid w:val="00B46B6D"/>
    <w:rsid w:val="00BA4A2E"/>
    <w:rsid w:val="00BF1B8D"/>
    <w:rsid w:val="00CC759A"/>
    <w:rsid w:val="00CF1208"/>
    <w:rsid w:val="00CF5107"/>
    <w:rsid w:val="00D53829"/>
    <w:rsid w:val="00D702B4"/>
    <w:rsid w:val="00D94891"/>
    <w:rsid w:val="00DA5EE4"/>
    <w:rsid w:val="00E216A5"/>
    <w:rsid w:val="00E57CFF"/>
    <w:rsid w:val="00E67D28"/>
    <w:rsid w:val="00E83D0C"/>
    <w:rsid w:val="00EF20E5"/>
    <w:rsid w:val="00F12F81"/>
    <w:rsid w:val="00F671F1"/>
    <w:rsid w:val="00F96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4226FB-BDA6-407D-A289-6EC857EDE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next w:val="Normal"/>
    <w:link w:val="TitleChar"/>
    <w:uiPriority w:val="10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1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432D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0235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33\Student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altName w:val="Segoe U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770"/>
    <w:rsid w:val="00787845"/>
    <w:rsid w:val="009B7049"/>
    <w:rsid w:val="00B24770"/>
    <w:rsid w:val="00F57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pPr>
      <w:keepNext/>
      <w:keepLines/>
      <w:spacing w:before="600" w:after="60" w:line="264" w:lineRule="auto"/>
      <w:outlineLvl w:val="0"/>
    </w:pPr>
    <w:rPr>
      <w:rFonts w:asciiTheme="majorHAnsi" w:eastAsiaTheme="majorEastAsia" w:hAnsiTheme="majorHAnsi" w:cstheme="majorBidi"/>
      <w:color w:val="5B9BD5" w:themeColor="accent1"/>
      <w:sz w:val="30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240" w:after="0" w:line="264" w:lineRule="auto"/>
      <w:outlineLvl w:val="1"/>
    </w:pPr>
    <w:rPr>
      <w:rFonts w:asciiTheme="majorHAnsi" w:eastAsiaTheme="majorEastAsia" w:hAnsiTheme="majorHAnsi" w:cstheme="majorBidi"/>
      <w:cap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5B9BD5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aps/>
      <w:color w:val="5B9BD5" w:themeColor="accent1"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  <w:spacing w:before="120" w:after="200" w:line="264" w:lineRule="auto"/>
    </w:pPr>
    <w:rPr>
      <w:rFonts w:cs="Times New Roman"/>
      <w:color w:val="595959" w:themeColor="text1" w:themeTint="A6"/>
      <w:sz w:val="20"/>
    </w:rPr>
  </w:style>
  <w:style w:type="paragraph" w:customStyle="1" w:styleId="0A268336B4E84D00A823B16D53B30580">
    <w:name w:val="0A268336B4E84D00A823B16D53B30580"/>
  </w:style>
  <w:style w:type="paragraph" w:customStyle="1" w:styleId="0AC547AA9D8C421DA5724BAC4A3FB15E">
    <w:name w:val="0AC547AA9D8C421DA5724BAC4A3FB15E"/>
  </w:style>
  <w:style w:type="paragraph" w:customStyle="1" w:styleId="7FC39B012750405D814AF1335A3177CE">
    <w:name w:val="7FC39B012750405D814AF1335A3177CE"/>
  </w:style>
  <w:style w:type="paragraph" w:customStyle="1" w:styleId="7883AA9A228A459992A426625A6CBBB1">
    <w:name w:val="7883AA9A228A459992A426625A6CBBB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56B0418-D7D4-4AB0-98C7-3E16C42A927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7F1E030-78FD-414F-B9C2-0298609FA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StudentReport</Template>
  <TotalTime>324</TotalTime>
  <Pages>9</Pages>
  <Words>358</Words>
  <Characters>2043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stanislous vanderputt</dc:creator>
  <cp:keywords/>
  <cp:lastModifiedBy>stanislous vanderputt</cp:lastModifiedBy>
  <cp:revision>31</cp:revision>
  <dcterms:created xsi:type="dcterms:W3CDTF">2017-04-01T10:21:00Z</dcterms:created>
  <dcterms:modified xsi:type="dcterms:W3CDTF">2017-04-04T11:39:00Z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